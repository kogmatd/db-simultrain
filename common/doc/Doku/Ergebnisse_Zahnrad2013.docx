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FD9" w:rsidRDefault="009C6A8E"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7251"/>
        <w:gridCol w:w="7245"/>
      </w:tblGrid>
      <w:tr w:rsidR="00BD0CDD" w:rsidTr="00B8667A">
        <w:trPr>
          <w:jc w:val="center"/>
        </w:trPr>
        <w:tc>
          <w:tcPr>
            <w:tcW w:w="7251" w:type="dxa"/>
          </w:tcPr>
          <w:p w:rsidR="00BD0CDD" w:rsidRDefault="004248A0" w:rsidP="00BD0CDD">
            <w:pPr>
              <w:jc w:val="center"/>
            </w:pPr>
            <w:r>
              <w:t>Z01 Sinc Pos 0 Ch2 00000</w:t>
            </w:r>
            <w:r w:rsidR="00BD0CDD">
              <w:t xml:space="preserve"> (gut)</w:t>
            </w:r>
          </w:p>
        </w:tc>
        <w:tc>
          <w:tcPr>
            <w:tcW w:w="7245" w:type="dxa"/>
          </w:tcPr>
          <w:p w:rsidR="00BD0CDD" w:rsidRDefault="004248A0" w:rsidP="00BD0CDD">
            <w:pPr>
              <w:jc w:val="center"/>
            </w:pPr>
            <w:r>
              <w:t>Z05 Sinc Pos 0 Ch2 00000</w:t>
            </w:r>
            <w:r w:rsidR="00BD0CDD">
              <w:t xml:space="preserve"> (schlecht)</w:t>
            </w:r>
          </w:p>
        </w:tc>
      </w:tr>
      <w:tr w:rsidR="00BD0CDD" w:rsidTr="00B8667A">
        <w:trPr>
          <w:trHeight w:val="4639"/>
          <w:jc w:val="center"/>
        </w:trPr>
        <w:tc>
          <w:tcPr>
            <w:tcW w:w="7251" w:type="dxa"/>
          </w:tcPr>
          <w:p w:rsidR="00B8667A" w:rsidRDefault="004248A0">
            <w:r>
              <w:rPr>
                <w:noProof/>
                <w:lang w:eastAsia="de-DE"/>
              </w:rPr>
              <w:drawing>
                <wp:inline distT="0" distB="0" distL="0" distR="0" wp14:anchorId="23D45D9C" wp14:editId="2517F833">
                  <wp:extent cx="4464000" cy="2811600"/>
                  <wp:effectExtent l="0" t="0" r="0" b="825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67A" w:rsidRDefault="00B8667A"/>
        </w:tc>
        <w:tc>
          <w:tcPr>
            <w:tcW w:w="7245" w:type="dxa"/>
          </w:tcPr>
          <w:p w:rsidR="00BD0CDD" w:rsidRDefault="004248A0">
            <w:r>
              <w:rPr>
                <w:noProof/>
                <w:lang w:eastAsia="de-DE"/>
              </w:rPr>
              <w:drawing>
                <wp:inline distT="0" distB="0" distL="0" distR="0" wp14:anchorId="23997DCB" wp14:editId="527B903D">
                  <wp:extent cx="4464000" cy="2811600"/>
                  <wp:effectExtent l="0" t="0" r="0" b="825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CDD" w:rsidTr="00B8667A">
        <w:trPr>
          <w:jc w:val="center"/>
        </w:trPr>
        <w:tc>
          <w:tcPr>
            <w:tcW w:w="7251" w:type="dxa"/>
          </w:tcPr>
          <w:p w:rsidR="00BD0CDD" w:rsidRDefault="004248A0" w:rsidP="004248A0">
            <w:pPr>
              <w:jc w:val="center"/>
            </w:pPr>
            <w:r>
              <w:t>Z02</w:t>
            </w:r>
            <w:r>
              <w:t xml:space="preserve"> Sinc Pos 0 Ch2 00000 (gut)</w:t>
            </w:r>
          </w:p>
        </w:tc>
        <w:tc>
          <w:tcPr>
            <w:tcW w:w="7245" w:type="dxa"/>
          </w:tcPr>
          <w:p w:rsidR="00BD0CDD" w:rsidRDefault="004248A0" w:rsidP="004248A0">
            <w:pPr>
              <w:jc w:val="center"/>
            </w:pPr>
            <w:r>
              <w:t>Z03</w:t>
            </w:r>
            <w:r>
              <w:t xml:space="preserve"> Sinc Pos 0 Ch2 00000 (gut)</w:t>
            </w:r>
          </w:p>
        </w:tc>
      </w:tr>
      <w:tr w:rsidR="00BD0CDD" w:rsidTr="00B8667A">
        <w:trPr>
          <w:jc w:val="center"/>
        </w:trPr>
        <w:tc>
          <w:tcPr>
            <w:tcW w:w="7251" w:type="dxa"/>
          </w:tcPr>
          <w:p w:rsidR="00BD0CDD" w:rsidRDefault="004248A0">
            <w:r>
              <w:rPr>
                <w:noProof/>
                <w:lang w:eastAsia="de-DE"/>
              </w:rPr>
              <w:drawing>
                <wp:inline distT="0" distB="0" distL="0" distR="0" wp14:anchorId="6959568A" wp14:editId="2359D8EE">
                  <wp:extent cx="4464000" cy="2811600"/>
                  <wp:effectExtent l="0" t="0" r="0" b="825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5" w:type="dxa"/>
          </w:tcPr>
          <w:p w:rsidR="00BD0CDD" w:rsidRDefault="004248A0">
            <w:r>
              <w:rPr>
                <w:noProof/>
                <w:lang w:eastAsia="de-DE"/>
              </w:rPr>
              <w:drawing>
                <wp:inline distT="0" distB="0" distL="0" distR="0" wp14:anchorId="48E3F269" wp14:editId="6BD778B7">
                  <wp:extent cx="4464000" cy="2811600"/>
                  <wp:effectExtent l="0" t="0" r="0" b="8255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DFA" w:rsidTr="00B8667A">
        <w:trPr>
          <w:jc w:val="center"/>
        </w:trPr>
        <w:tc>
          <w:tcPr>
            <w:tcW w:w="7251" w:type="dxa"/>
          </w:tcPr>
          <w:p w:rsidR="006F3DFA" w:rsidRDefault="006F3DFA" w:rsidP="006F3DFA">
            <w:pPr>
              <w:jc w:val="center"/>
            </w:pPr>
            <w:r>
              <w:lastRenderedPageBreak/>
              <w:t>Z01 Sinc Pos 0 Ch1 00000 (gut)</w:t>
            </w:r>
          </w:p>
        </w:tc>
        <w:tc>
          <w:tcPr>
            <w:tcW w:w="7245" w:type="dxa"/>
          </w:tcPr>
          <w:p w:rsidR="006F3DFA" w:rsidRDefault="006F3DFA" w:rsidP="006F3DFA">
            <w:pPr>
              <w:jc w:val="center"/>
            </w:pPr>
            <w:r>
              <w:t>Z05 Sinc Pos 0 Ch1 00000 (schlecht)</w:t>
            </w:r>
          </w:p>
        </w:tc>
      </w:tr>
      <w:tr w:rsidR="00B8667A" w:rsidTr="00B8667A">
        <w:trPr>
          <w:jc w:val="center"/>
        </w:trPr>
        <w:tc>
          <w:tcPr>
            <w:tcW w:w="7251" w:type="dxa"/>
          </w:tcPr>
          <w:p w:rsidR="00B8667A" w:rsidRDefault="006F3DFA" w:rsidP="00B8667A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47CAC6A8" wp14:editId="01395826">
                  <wp:extent cx="4464000" cy="2811600"/>
                  <wp:effectExtent l="0" t="0" r="0" b="825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5" w:type="dxa"/>
          </w:tcPr>
          <w:p w:rsidR="00B8667A" w:rsidRDefault="006F3DFA" w:rsidP="00B8667A">
            <w:pPr>
              <w:jc w:val="center"/>
            </w:pPr>
            <w:bookmarkStart w:id="0" w:name="_GoBack"/>
            <w:r>
              <w:rPr>
                <w:noProof/>
                <w:lang w:eastAsia="de-DE"/>
              </w:rPr>
              <w:drawing>
                <wp:inline distT="0" distB="0" distL="0" distR="0" wp14:anchorId="72EDA8DD" wp14:editId="79454016">
                  <wp:extent cx="4464000" cy="2811600"/>
                  <wp:effectExtent l="0" t="0" r="0" b="825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B8667A" w:rsidTr="00B8667A">
        <w:trPr>
          <w:jc w:val="center"/>
        </w:trPr>
        <w:tc>
          <w:tcPr>
            <w:tcW w:w="7251" w:type="dxa"/>
          </w:tcPr>
          <w:p w:rsidR="00B8667A" w:rsidRDefault="006F3DFA" w:rsidP="006F3DFA">
            <w:pPr>
              <w:jc w:val="center"/>
            </w:pPr>
            <w:r>
              <w:t>Z02 Sinc Pos 0 Ch</w:t>
            </w:r>
            <w:r>
              <w:t>1</w:t>
            </w:r>
            <w:r>
              <w:t xml:space="preserve"> 00000 (gut)</w:t>
            </w:r>
          </w:p>
        </w:tc>
        <w:tc>
          <w:tcPr>
            <w:tcW w:w="7245" w:type="dxa"/>
          </w:tcPr>
          <w:p w:rsidR="00B8667A" w:rsidRDefault="006F3DFA" w:rsidP="006F3DFA">
            <w:pPr>
              <w:jc w:val="center"/>
            </w:pPr>
            <w:r>
              <w:t>Z03 Sinc Pos 0 Ch</w:t>
            </w:r>
            <w:r>
              <w:t>1</w:t>
            </w:r>
            <w:r>
              <w:t xml:space="preserve"> 00000 (gut)</w:t>
            </w:r>
          </w:p>
        </w:tc>
      </w:tr>
      <w:tr w:rsidR="00B8667A" w:rsidTr="00B8667A">
        <w:trPr>
          <w:jc w:val="center"/>
        </w:trPr>
        <w:tc>
          <w:tcPr>
            <w:tcW w:w="7251" w:type="dxa"/>
          </w:tcPr>
          <w:p w:rsidR="00B8667A" w:rsidRDefault="006F3DFA" w:rsidP="00B8667A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6725CA8D" wp14:editId="0551263B">
                  <wp:extent cx="4464000" cy="2811600"/>
                  <wp:effectExtent l="0" t="0" r="0" b="825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45" w:type="dxa"/>
          </w:tcPr>
          <w:p w:rsidR="00B8667A" w:rsidRDefault="006F3DFA" w:rsidP="00B8667A">
            <w:pPr>
              <w:jc w:val="center"/>
            </w:pPr>
            <w:r>
              <w:rPr>
                <w:noProof/>
                <w:lang w:eastAsia="de-DE"/>
              </w:rPr>
              <w:drawing>
                <wp:inline distT="0" distB="0" distL="0" distR="0" wp14:anchorId="060B2967" wp14:editId="75400378">
                  <wp:extent cx="4464000" cy="2811600"/>
                  <wp:effectExtent l="0" t="0" r="0" b="825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00" cy="28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67A" w:rsidTr="00B8667A">
        <w:trPr>
          <w:jc w:val="center"/>
        </w:trPr>
        <w:tc>
          <w:tcPr>
            <w:tcW w:w="7251" w:type="dxa"/>
          </w:tcPr>
          <w:p w:rsidR="00B8667A" w:rsidRDefault="00B8667A" w:rsidP="00B8667A">
            <w:pPr>
              <w:jc w:val="center"/>
            </w:pPr>
          </w:p>
        </w:tc>
        <w:tc>
          <w:tcPr>
            <w:tcW w:w="7245" w:type="dxa"/>
          </w:tcPr>
          <w:p w:rsidR="00B8667A" w:rsidRDefault="00B8667A" w:rsidP="00B8667A">
            <w:pPr>
              <w:jc w:val="center"/>
            </w:pPr>
          </w:p>
        </w:tc>
      </w:tr>
    </w:tbl>
    <w:p w:rsidR="009C6A8E" w:rsidRDefault="009C6A8E"/>
    <w:sectPr w:rsidR="009C6A8E" w:rsidSect="00B8667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A8E"/>
    <w:rsid w:val="0012497B"/>
    <w:rsid w:val="00223813"/>
    <w:rsid w:val="004248A0"/>
    <w:rsid w:val="006F3DFA"/>
    <w:rsid w:val="00785316"/>
    <w:rsid w:val="008D3FD9"/>
    <w:rsid w:val="00956179"/>
    <w:rsid w:val="009C6A8E"/>
    <w:rsid w:val="00B77467"/>
    <w:rsid w:val="00B8667A"/>
    <w:rsid w:val="00BD0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BD0C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86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866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BD0C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B86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B866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CCCFCCB3.dotm</Template>
  <TotalTime>0</TotalTime>
  <Pages>2</Pages>
  <Words>40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IZFP-D</Company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tschoepe</dc:creator>
  <cp:lastModifiedBy>tschoepe</cp:lastModifiedBy>
  <cp:revision>4</cp:revision>
  <dcterms:created xsi:type="dcterms:W3CDTF">2013-07-09T11:45:00Z</dcterms:created>
  <dcterms:modified xsi:type="dcterms:W3CDTF">2013-07-11T14:44:00Z</dcterms:modified>
</cp:coreProperties>
</file>