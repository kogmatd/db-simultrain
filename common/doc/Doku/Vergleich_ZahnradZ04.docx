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3FD9" w:rsidRDefault="009C6A8E">
      <w:r>
        <w:tab/>
      </w:r>
      <w:r>
        <w:tab/>
      </w:r>
      <w:r>
        <w:tab/>
      </w:r>
      <w:r>
        <w:tab/>
      </w:r>
      <w:r>
        <w:tab/>
      </w:r>
    </w:p>
    <w:tbl>
      <w:tblPr>
        <w:tblStyle w:val="Tabellenraster"/>
        <w:tblW w:w="0" w:type="auto"/>
        <w:jc w:val="center"/>
        <w:tblLook w:val="04A0" w:firstRow="1" w:lastRow="0" w:firstColumn="1" w:lastColumn="0" w:noHBand="0" w:noVBand="1"/>
      </w:tblPr>
      <w:tblGrid>
        <w:gridCol w:w="7251"/>
        <w:gridCol w:w="7245"/>
      </w:tblGrid>
      <w:tr w:rsidR="00BD0CDD" w:rsidTr="00B8667A">
        <w:trPr>
          <w:jc w:val="center"/>
        </w:trPr>
        <w:tc>
          <w:tcPr>
            <w:tcW w:w="7251" w:type="dxa"/>
          </w:tcPr>
          <w:p w:rsidR="00BD0CDD" w:rsidRDefault="007C2E2B" w:rsidP="007C2E2B">
            <w:pPr>
              <w:jc w:val="center"/>
            </w:pPr>
            <w:r>
              <w:t>Z04</w:t>
            </w:r>
            <w:r w:rsidR="004248A0">
              <w:t xml:space="preserve"> Sinc Pos 0 Ch</w:t>
            </w:r>
            <w:r w:rsidR="00E25541">
              <w:t>2</w:t>
            </w:r>
            <w:r w:rsidR="004248A0">
              <w:t xml:space="preserve"> </w:t>
            </w:r>
            <w:r>
              <w:t xml:space="preserve">0000 </w:t>
            </w:r>
            <w:r w:rsidR="004248A0">
              <w:t>00000</w:t>
            </w:r>
            <w:r w:rsidR="00BD0CDD">
              <w:t xml:space="preserve"> (gut)</w:t>
            </w:r>
          </w:p>
        </w:tc>
        <w:tc>
          <w:tcPr>
            <w:tcW w:w="7245" w:type="dxa"/>
          </w:tcPr>
          <w:p w:rsidR="00BD0CDD" w:rsidRDefault="007C2E2B" w:rsidP="00BD0CDD">
            <w:pPr>
              <w:jc w:val="center"/>
            </w:pPr>
            <w:r>
              <w:t>Z04</w:t>
            </w:r>
            <w:r w:rsidR="00E25541">
              <w:t xml:space="preserve"> Sinc Pos 0 Ch2</w:t>
            </w:r>
            <w:r w:rsidR="004248A0">
              <w:t xml:space="preserve"> </w:t>
            </w:r>
            <w:r w:rsidR="00E25541">
              <w:t>0001</w:t>
            </w:r>
            <w:r>
              <w:t xml:space="preserve"> </w:t>
            </w:r>
            <w:r w:rsidR="004248A0">
              <w:t>00000</w:t>
            </w:r>
            <w:r w:rsidR="00BD0CDD">
              <w:t xml:space="preserve"> (schlecht)</w:t>
            </w:r>
          </w:p>
        </w:tc>
      </w:tr>
      <w:tr w:rsidR="00BD0CDD" w:rsidTr="00B8667A">
        <w:trPr>
          <w:trHeight w:val="4639"/>
          <w:jc w:val="center"/>
        </w:trPr>
        <w:tc>
          <w:tcPr>
            <w:tcW w:w="7251" w:type="dxa"/>
          </w:tcPr>
          <w:p w:rsidR="00B8667A" w:rsidRDefault="00E25541">
            <w:r>
              <w:rPr>
                <w:noProof/>
                <w:lang w:eastAsia="de-DE"/>
              </w:rPr>
              <w:drawing>
                <wp:inline distT="0" distB="0" distL="0" distR="0" wp14:anchorId="1D81FEEE" wp14:editId="4B4E4A61">
                  <wp:extent cx="4464000" cy="2811600"/>
                  <wp:effectExtent l="0" t="0" r="0" b="8255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67A" w:rsidRDefault="00B8667A"/>
        </w:tc>
        <w:tc>
          <w:tcPr>
            <w:tcW w:w="7245" w:type="dxa"/>
          </w:tcPr>
          <w:p w:rsidR="00BD0CDD" w:rsidRDefault="00E25541">
            <w:r>
              <w:rPr>
                <w:noProof/>
                <w:lang w:eastAsia="de-DE"/>
              </w:rPr>
              <w:drawing>
                <wp:inline distT="0" distB="0" distL="0" distR="0" wp14:anchorId="1F08BA49" wp14:editId="2A1400BB">
                  <wp:extent cx="4464000" cy="2811600"/>
                  <wp:effectExtent l="0" t="0" r="0" b="8255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CDD" w:rsidTr="00B8667A">
        <w:trPr>
          <w:jc w:val="center"/>
        </w:trPr>
        <w:tc>
          <w:tcPr>
            <w:tcW w:w="7251" w:type="dxa"/>
          </w:tcPr>
          <w:p w:rsidR="00BD0CDD" w:rsidRDefault="00BB25F7" w:rsidP="004248A0">
            <w:pPr>
              <w:jc w:val="center"/>
            </w:pPr>
            <w:r>
              <w:t>Z04 Sinc Pos 0 Ch</w:t>
            </w:r>
            <w:r>
              <w:t>2</w:t>
            </w:r>
            <w:r>
              <w:t xml:space="preserve"> 0000 00000 (gut)</w:t>
            </w:r>
          </w:p>
        </w:tc>
        <w:tc>
          <w:tcPr>
            <w:tcW w:w="7245" w:type="dxa"/>
          </w:tcPr>
          <w:p w:rsidR="00BD0CDD" w:rsidRDefault="00BB25F7" w:rsidP="004248A0">
            <w:pPr>
              <w:jc w:val="center"/>
            </w:pPr>
            <w:r>
              <w:t>Z04</w:t>
            </w:r>
            <w:r>
              <w:t xml:space="preserve"> Sinc Pos 0 Ch2</w:t>
            </w:r>
            <w:r>
              <w:t xml:space="preserve"> 0001 00000 (schlecht)</w:t>
            </w:r>
          </w:p>
        </w:tc>
      </w:tr>
      <w:tr w:rsidR="00BD0CDD" w:rsidTr="00B8667A">
        <w:trPr>
          <w:jc w:val="center"/>
        </w:trPr>
        <w:tc>
          <w:tcPr>
            <w:tcW w:w="7251" w:type="dxa"/>
          </w:tcPr>
          <w:p w:rsidR="00BD0CDD" w:rsidRDefault="00E25541">
            <w:r>
              <w:rPr>
                <w:noProof/>
                <w:lang w:eastAsia="de-DE"/>
              </w:rPr>
              <w:drawing>
                <wp:inline distT="0" distB="0" distL="0" distR="0" wp14:anchorId="72806D11" wp14:editId="3552C4A8">
                  <wp:extent cx="4464000" cy="2811600"/>
                  <wp:effectExtent l="0" t="0" r="0" b="8255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45" w:type="dxa"/>
          </w:tcPr>
          <w:p w:rsidR="00BD0CDD" w:rsidRDefault="00E25541">
            <w:r>
              <w:rPr>
                <w:noProof/>
                <w:lang w:eastAsia="de-DE"/>
              </w:rPr>
              <w:drawing>
                <wp:inline distT="0" distB="0" distL="0" distR="0" wp14:anchorId="7ABE4B3A" wp14:editId="3BE32388">
                  <wp:extent cx="4464000" cy="2811600"/>
                  <wp:effectExtent l="0" t="0" r="0" b="8255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3DFA" w:rsidTr="00B8667A">
        <w:trPr>
          <w:jc w:val="center"/>
        </w:trPr>
        <w:tc>
          <w:tcPr>
            <w:tcW w:w="7251" w:type="dxa"/>
          </w:tcPr>
          <w:p w:rsidR="006F3DFA" w:rsidRDefault="00E25541" w:rsidP="006F3DFA">
            <w:pPr>
              <w:jc w:val="center"/>
            </w:pPr>
            <w:r>
              <w:lastRenderedPageBreak/>
              <w:t>Z04</w:t>
            </w:r>
            <w:r>
              <w:t xml:space="preserve"> RC2</w:t>
            </w:r>
            <w:r>
              <w:t xml:space="preserve"> Pos 0 Ch2 0000 00000 (gut)</w:t>
            </w:r>
          </w:p>
        </w:tc>
        <w:tc>
          <w:tcPr>
            <w:tcW w:w="7245" w:type="dxa"/>
          </w:tcPr>
          <w:p w:rsidR="006F3DFA" w:rsidRDefault="00E25541" w:rsidP="00E25541">
            <w:pPr>
              <w:jc w:val="center"/>
            </w:pPr>
            <w:r>
              <w:t xml:space="preserve">Z04 </w:t>
            </w:r>
            <w:r>
              <w:t>RC2</w:t>
            </w:r>
            <w:r>
              <w:t xml:space="preserve"> Pos 0 Ch2 0001 00000 (schlecht)</w:t>
            </w:r>
          </w:p>
        </w:tc>
      </w:tr>
      <w:tr w:rsidR="00B8667A" w:rsidTr="00B8667A">
        <w:trPr>
          <w:jc w:val="center"/>
        </w:trPr>
        <w:tc>
          <w:tcPr>
            <w:tcW w:w="7251" w:type="dxa"/>
          </w:tcPr>
          <w:p w:rsidR="00B8667A" w:rsidRDefault="00E25541" w:rsidP="00B8667A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7C218A63" wp14:editId="15F4C461">
                  <wp:extent cx="4464000" cy="2811600"/>
                  <wp:effectExtent l="0" t="0" r="0" b="8255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45" w:type="dxa"/>
          </w:tcPr>
          <w:p w:rsidR="00B8667A" w:rsidRDefault="00E25541" w:rsidP="00B8667A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67EC6930" wp14:editId="0DF22200">
                  <wp:extent cx="4464000" cy="2811600"/>
                  <wp:effectExtent l="0" t="0" r="0" b="8255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67A" w:rsidTr="00B8667A">
        <w:trPr>
          <w:jc w:val="center"/>
        </w:trPr>
        <w:tc>
          <w:tcPr>
            <w:tcW w:w="7251" w:type="dxa"/>
          </w:tcPr>
          <w:p w:rsidR="00B8667A" w:rsidRDefault="00E25541" w:rsidP="00E25541">
            <w:pPr>
              <w:jc w:val="center"/>
            </w:pPr>
            <w:r>
              <w:t>Z04 RC2</w:t>
            </w:r>
            <w:r>
              <w:t xml:space="preserve"> Pos 1</w:t>
            </w:r>
            <w:r>
              <w:t xml:space="preserve"> Ch2 0000 00000 (gut)</w:t>
            </w:r>
          </w:p>
        </w:tc>
        <w:tc>
          <w:tcPr>
            <w:tcW w:w="7245" w:type="dxa"/>
          </w:tcPr>
          <w:p w:rsidR="00B8667A" w:rsidRDefault="00E25541" w:rsidP="00E25541">
            <w:pPr>
              <w:jc w:val="center"/>
            </w:pPr>
            <w:r>
              <w:t xml:space="preserve">Z04 RC2 Pos </w:t>
            </w:r>
            <w:r>
              <w:t>1</w:t>
            </w:r>
            <w:r>
              <w:t xml:space="preserve"> Ch2 0001 00000 (schlecht)</w:t>
            </w:r>
          </w:p>
        </w:tc>
      </w:tr>
      <w:tr w:rsidR="00B8667A" w:rsidTr="00B8667A">
        <w:trPr>
          <w:jc w:val="center"/>
        </w:trPr>
        <w:tc>
          <w:tcPr>
            <w:tcW w:w="7251" w:type="dxa"/>
          </w:tcPr>
          <w:p w:rsidR="00B8667A" w:rsidRDefault="00E25541" w:rsidP="00B8667A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27067341" wp14:editId="2BE542B3">
                  <wp:extent cx="4464000" cy="2811600"/>
                  <wp:effectExtent l="0" t="0" r="0" b="8255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45" w:type="dxa"/>
          </w:tcPr>
          <w:p w:rsidR="00B8667A" w:rsidRDefault="00E25541" w:rsidP="00B8667A">
            <w:pPr>
              <w:jc w:val="center"/>
            </w:pPr>
            <w:bookmarkStart w:id="0" w:name="_GoBack"/>
            <w:r>
              <w:rPr>
                <w:noProof/>
                <w:lang w:eastAsia="de-DE"/>
              </w:rPr>
              <w:drawing>
                <wp:inline distT="0" distB="0" distL="0" distR="0" wp14:anchorId="6E422D70" wp14:editId="5C135CF1">
                  <wp:extent cx="4464000" cy="2811600"/>
                  <wp:effectExtent l="0" t="0" r="0" b="8255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B8667A" w:rsidTr="00B8667A">
        <w:trPr>
          <w:jc w:val="center"/>
        </w:trPr>
        <w:tc>
          <w:tcPr>
            <w:tcW w:w="7251" w:type="dxa"/>
          </w:tcPr>
          <w:p w:rsidR="00B8667A" w:rsidRDefault="00B8667A" w:rsidP="00B8667A">
            <w:pPr>
              <w:jc w:val="center"/>
            </w:pPr>
          </w:p>
        </w:tc>
        <w:tc>
          <w:tcPr>
            <w:tcW w:w="7245" w:type="dxa"/>
          </w:tcPr>
          <w:p w:rsidR="00B8667A" w:rsidRDefault="00B8667A" w:rsidP="00B8667A">
            <w:pPr>
              <w:jc w:val="center"/>
            </w:pPr>
          </w:p>
        </w:tc>
      </w:tr>
    </w:tbl>
    <w:p w:rsidR="009C6A8E" w:rsidRDefault="009C6A8E"/>
    <w:sectPr w:rsidR="009C6A8E" w:rsidSect="00B8667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A8E"/>
    <w:rsid w:val="0012497B"/>
    <w:rsid w:val="00223813"/>
    <w:rsid w:val="004248A0"/>
    <w:rsid w:val="006F3DFA"/>
    <w:rsid w:val="00785316"/>
    <w:rsid w:val="007C2E2B"/>
    <w:rsid w:val="008D3FD9"/>
    <w:rsid w:val="00956179"/>
    <w:rsid w:val="009C6A8E"/>
    <w:rsid w:val="00B77467"/>
    <w:rsid w:val="00B8667A"/>
    <w:rsid w:val="00BB25F7"/>
    <w:rsid w:val="00BD0CDD"/>
    <w:rsid w:val="00BE34D0"/>
    <w:rsid w:val="00E25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BD0C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86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866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BD0C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86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866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43B6B6B1.dotm</Template>
  <TotalTime>0</TotalTime>
  <Pages>2</Pages>
  <Words>46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IZFP-D</Company>
  <LinksUpToDate>false</LinksUpToDate>
  <CharactersWithSpaces>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tschoepe</dc:creator>
  <cp:lastModifiedBy>tschoepe</cp:lastModifiedBy>
  <cp:revision>3</cp:revision>
  <dcterms:created xsi:type="dcterms:W3CDTF">2013-11-28T13:57:00Z</dcterms:created>
  <dcterms:modified xsi:type="dcterms:W3CDTF">2013-11-28T15:11:00Z</dcterms:modified>
</cp:coreProperties>
</file>